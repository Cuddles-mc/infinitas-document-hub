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5038" w14:textId="77777777" w:rsidR="00434833" w:rsidRPr="00FC49CC" w:rsidRDefault="00434833" w:rsidP="00785F59">
      <w:pPr>
        <w:rPr>
          <w:rFonts w:ascii="Aptos" w:hAnsi="Aptos"/>
        </w:rPr>
      </w:pPr>
    </w:p>
    <w:p w14:paraId="09082C18" w14:textId="77777777" w:rsidR="00026853" w:rsidRPr="00FC49CC" w:rsidRDefault="00026853" w:rsidP="00785F59">
      <w:pPr>
        <w:rPr>
          <w:rFonts w:ascii="Aptos" w:hAnsi="Aptos"/>
        </w:rPr>
      </w:pPr>
    </w:p>
    <w:p w14:paraId="19904D98" w14:textId="77777777" w:rsidR="00026853" w:rsidRPr="00FC49CC" w:rsidRDefault="5C77016B" w:rsidP="00026853">
      <w:pPr>
        <w:jc w:val="center"/>
        <w:rPr>
          <w:rFonts w:ascii="Aptos" w:hAnsi="Aptos"/>
        </w:rPr>
      </w:pPr>
      <w:r w:rsidRPr="00FC49CC">
        <w:rPr>
          <w:rFonts w:ascii="Aptos" w:hAnsi="Aptos"/>
          <w:noProof/>
        </w:rPr>
        <w:drawing>
          <wp:inline distT="0" distB="0" distL="0" distR="0" wp14:anchorId="469CE602" wp14:editId="1BCF8B94">
            <wp:extent cx="5896303" cy="3562350"/>
            <wp:effectExtent l="0" t="0" r="0" b="0"/>
            <wp:docPr id="207503480" name="Picture 207503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330" cy="356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6E86" w14:textId="77777777" w:rsidR="00022E83" w:rsidRPr="00FC49CC" w:rsidRDefault="00022E83" w:rsidP="00026853">
      <w:pPr>
        <w:jc w:val="center"/>
        <w:rPr>
          <w:rFonts w:ascii="Aptos" w:hAnsi="Aptos" w:cs="Arial"/>
          <w:color w:val="666666"/>
          <w:sz w:val="44"/>
        </w:rPr>
      </w:pPr>
    </w:p>
    <w:p w14:paraId="38A7F016" w14:textId="77777777" w:rsidR="0006307E" w:rsidRPr="00FC49CC" w:rsidRDefault="0006307E" w:rsidP="00FC49CC">
      <w:pPr>
        <w:rPr>
          <w:rFonts w:ascii="Aptos" w:hAnsi="Aptos" w:cs="Arial"/>
          <w:color w:val="666666"/>
          <w:sz w:val="44"/>
          <w:szCs w:val="44"/>
        </w:rPr>
      </w:pPr>
    </w:p>
    <w:p w14:paraId="1DB2548F" w14:textId="77777777" w:rsidR="00026853" w:rsidRPr="00FC49CC" w:rsidRDefault="00EC071D" w:rsidP="5F518A27">
      <w:pPr>
        <w:jc w:val="center"/>
        <w:rPr>
          <w:rFonts w:ascii="Aptos" w:hAnsi="Aptos" w:cs="Arial"/>
          <w:color w:val="666666"/>
          <w:sz w:val="44"/>
          <w:szCs w:val="44"/>
        </w:rPr>
      </w:pPr>
      <w:r w:rsidRPr="00FC49CC">
        <w:rPr>
          <w:rFonts w:ascii="Aptos" w:hAnsi="Aptos" w:cs="Arial"/>
          <w:color w:val="666666"/>
          <w:sz w:val="44"/>
          <w:szCs w:val="44"/>
        </w:rPr>
        <w:t>CV of</w:t>
      </w:r>
      <w:r w:rsidR="6A523E2B" w:rsidRPr="00FC49CC">
        <w:rPr>
          <w:rFonts w:ascii="Aptos" w:hAnsi="Aptos" w:cs="Arial"/>
          <w:color w:val="666666"/>
          <w:sz w:val="44"/>
          <w:szCs w:val="44"/>
        </w:rPr>
        <w:t xml:space="preserve"> </w:t>
      </w:r>
    </w:p>
    <w:p w14:paraId="5D62C03F" w14:textId="77777777" w:rsidR="000C230A" w:rsidRPr="00FC49CC" w:rsidRDefault="000C230A" w:rsidP="00026853">
      <w:pPr>
        <w:jc w:val="center"/>
        <w:rPr>
          <w:rFonts w:ascii="Aptos" w:hAnsi="Aptos" w:cs="Arial"/>
          <w:color w:val="666666"/>
          <w:sz w:val="44"/>
        </w:rPr>
      </w:pPr>
    </w:p>
    <w:p w14:paraId="307629F9" w14:textId="1A6EC000" w:rsidR="00396D0C" w:rsidRPr="00FC49CC" w:rsidRDefault="000C230A" w:rsidP="00AA24CC">
      <w:pPr>
        <w:jc w:val="center"/>
        <w:rPr>
          <w:rFonts w:ascii="Aptos" w:hAnsi="Aptos" w:cs="Arial"/>
          <w:color w:val="666666"/>
        </w:rPr>
      </w:pPr>
      <w:r w:rsidRPr="00FC49CC">
        <w:rPr>
          <w:rFonts w:ascii="Aptos" w:hAnsi="Aptos" w:cs="Arial"/>
          <w:color w:val="666666"/>
          <w:sz w:val="44"/>
          <w:szCs w:val="44"/>
        </w:rPr>
        <w:t xml:space="preserve">Prepared for  </w:t>
      </w:r>
    </w:p>
    <w:p w14:paraId="4034FD50" w14:textId="77777777" w:rsidR="00396D0C" w:rsidRPr="00FC49CC" w:rsidRDefault="00396D0C" w:rsidP="00AA24CC">
      <w:pPr>
        <w:jc w:val="center"/>
        <w:rPr>
          <w:rFonts w:ascii="Aptos" w:hAnsi="Aptos" w:cs="Arial"/>
          <w:color w:val="666666"/>
        </w:rPr>
      </w:pPr>
    </w:p>
    <w:p w14:paraId="4BE6C752" w14:textId="77777777" w:rsidR="00022E83" w:rsidRPr="00FC49CC" w:rsidRDefault="00022E83" w:rsidP="00AA24CC">
      <w:pPr>
        <w:jc w:val="center"/>
        <w:rPr>
          <w:rFonts w:ascii="Aptos" w:hAnsi="Aptos" w:cs="Arial"/>
          <w:color w:val="666666"/>
        </w:rPr>
      </w:pPr>
    </w:p>
    <w:p w14:paraId="6F7965C9" w14:textId="77777777" w:rsidR="00022E83" w:rsidRPr="00FC49CC" w:rsidRDefault="00022E83" w:rsidP="00AA24CC">
      <w:pPr>
        <w:jc w:val="center"/>
        <w:rPr>
          <w:rFonts w:ascii="Aptos" w:hAnsi="Aptos" w:cs="Arial"/>
          <w:color w:val="666666"/>
        </w:rPr>
      </w:pPr>
    </w:p>
    <w:p w14:paraId="1F42B76C" w14:textId="77777777" w:rsidR="00E0459E" w:rsidRPr="00FC49CC" w:rsidRDefault="00E0459E" w:rsidP="00E0459E">
      <w:pPr>
        <w:rPr>
          <w:rFonts w:ascii="Aptos" w:hAnsi="Aptos" w:cs="Arial"/>
        </w:rPr>
      </w:pPr>
    </w:p>
    <w:p w14:paraId="5D83772F" w14:textId="77777777" w:rsidR="00E0459E" w:rsidRPr="00FC49CC" w:rsidRDefault="00E0459E" w:rsidP="00E0459E">
      <w:pPr>
        <w:rPr>
          <w:rFonts w:ascii="Aptos" w:hAnsi="Aptos" w:cs="Arial"/>
        </w:rPr>
      </w:pPr>
    </w:p>
    <w:p w14:paraId="178034D2" w14:textId="77777777" w:rsidR="00E0459E" w:rsidRPr="00FC49CC" w:rsidRDefault="00E0459E" w:rsidP="00E0459E">
      <w:pPr>
        <w:rPr>
          <w:rFonts w:ascii="Aptos" w:hAnsi="Aptos" w:cs="Arial"/>
        </w:rPr>
      </w:pPr>
    </w:p>
    <w:p w14:paraId="2C772199" w14:textId="77777777" w:rsidR="00E0459E" w:rsidRPr="00FC49CC" w:rsidRDefault="00E0459E" w:rsidP="00E0459E">
      <w:pPr>
        <w:rPr>
          <w:rFonts w:ascii="Aptos" w:hAnsi="Aptos" w:cs="Arial"/>
        </w:rPr>
      </w:pPr>
    </w:p>
    <w:p w14:paraId="7150C518" w14:textId="77777777" w:rsidR="00E0459E" w:rsidRPr="00FC49CC" w:rsidRDefault="00E0459E" w:rsidP="00E0459E">
      <w:pPr>
        <w:rPr>
          <w:rFonts w:ascii="Aptos" w:hAnsi="Aptos" w:cs="Arial"/>
        </w:rPr>
      </w:pPr>
    </w:p>
    <w:p w14:paraId="42A613BE" w14:textId="77777777" w:rsidR="00E0459E" w:rsidRPr="00FC49CC" w:rsidRDefault="00E0459E" w:rsidP="00E0459E">
      <w:pPr>
        <w:rPr>
          <w:rFonts w:ascii="Aptos" w:hAnsi="Aptos" w:cs="Arial"/>
        </w:rPr>
      </w:pPr>
    </w:p>
    <w:p w14:paraId="78503AC2" w14:textId="77777777" w:rsidR="00E0459E" w:rsidRPr="00FC49CC" w:rsidRDefault="00E0459E" w:rsidP="00E0459E">
      <w:pPr>
        <w:rPr>
          <w:rFonts w:ascii="Aptos" w:hAnsi="Aptos" w:cs="Arial"/>
        </w:rPr>
      </w:pPr>
    </w:p>
    <w:p w14:paraId="38EB2368" w14:textId="77777777" w:rsidR="00E0459E" w:rsidRPr="00FC49CC" w:rsidRDefault="00E0459E" w:rsidP="00E0459E">
      <w:pPr>
        <w:rPr>
          <w:rFonts w:ascii="Aptos" w:hAnsi="Aptos" w:cs="Arial"/>
        </w:rPr>
      </w:pPr>
    </w:p>
    <w:p w14:paraId="2FBA1B3C" w14:textId="77777777" w:rsidR="00E0459E" w:rsidRPr="00FC49CC" w:rsidRDefault="00E0459E" w:rsidP="00E0459E">
      <w:pPr>
        <w:rPr>
          <w:rFonts w:ascii="Aptos" w:hAnsi="Aptos" w:cs="Arial"/>
        </w:rPr>
      </w:pPr>
    </w:p>
    <w:sectPr w:rsidR="00E0459E" w:rsidRPr="00FC49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B1C8D" w14:textId="77777777" w:rsidR="001D1E5A" w:rsidRDefault="001D1E5A" w:rsidP="00861AFE">
      <w:pPr>
        <w:spacing w:line="240" w:lineRule="auto"/>
      </w:pPr>
      <w:r>
        <w:separator/>
      </w:r>
    </w:p>
  </w:endnote>
  <w:endnote w:type="continuationSeparator" w:id="0">
    <w:p w14:paraId="1C827107" w14:textId="77777777" w:rsidR="001D1E5A" w:rsidRDefault="001D1E5A" w:rsidP="00861AFE">
      <w:pPr>
        <w:spacing w:line="240" w:lineRule="auto"/>
      </w:pPr>
      <w:r>
        <w:continuationSeparator/>
      </w:r>
    </w:p>
  </w:endnote>
  <w:endnote w:type="continuationNotice" w:id="1">
    <w:p w14:paraId="7B2FCA48" w14:textId="77777777" w:rsidR="001D1E5A" w:rsidRDefault="001D1E5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DD978" w14:textId="77777777" w:rsidR="005B7856" w:rsidRDefault="005B78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3C72E" w14:textId="77777777" w:rsidR="00861AFE" w:rsidRDefault="4A899F19" w:rsidP="00861AFE">
    <w:pPr>
      <w:pStyle w:val="Footer"/>
      <w:jc w:val="center"/>
    </w:pPr>
    <w:r>
      <w:rPr>
        <w:noProof/>
      </w:rPr>
      <w:drawing>
        <wp:inline distT="0" distB="0" distL="0" distR="0" wp14:anchorId="140BCDCE" wp14:editId="26790830">
          <wp:extent cx="1390650" cy="237569"/>
          <wp:effectExtent l="0" t="0" r="0" b="0"/>
          <wp:docPr id="1118910353" name="Picture 11189103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2375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30D0D73" w14:textId="77777777" w:rsidR="00861AFE" w:rsidRPr="00C2775A" w:rsidRDefault="00861AFE" w:rsidP="00861AFE">
    <w:pPr>
      <w:pStyle w:val="Footer"/>
      <w:jc w:val="center"/>
      <w:rPr>
        <w:rFonts w:ascii="Arial" w:hAnsi="Arial" w:cs="Arial"/>
        <w:noProof/>
        <w:color w:val="666666"/>
        <w:sz w:val="16"/>
      </w:rPr>
    </w:pPr>
    <w:r w:rsidRPr="00C2775A">
      <w:rPr>
        <w:rFonts w:ascii="Arial" w:hAnsi="Arial" w:cs="Arial"/>
        <w:noProof/>
        <w:color w:val="666666"/>
        <w:sz w:val="16"/>
      </w:rPr>
      <w:t>Infinitas Talent Limited</w:t>
    </w:r>
    <w:r w:rsidR="00026853" w:rsidRPr="00C2775A">
      <w:rPr>
        <w:rFonts w:ascii="Arial" w:hAnsi="Arial" w:cs="Arial"/>
        <w:noProof/>
        <w:color w:val="666666"/>
        <w:sz w:val="16"/>
      </w:rPr>
      <w:t xml:space="preserve">, </w:t>
    </w:r>
    <w:r w:rsidRPr="00C2775A">
      <w:rPr>
        <w:rFonts w:ascii="Arial" w:hAnsi="Arial" w:cs="Arial"/>
        <w:color w:val="666666"/>
        <w:sz w:val="16"/>
      </w:rPr>
      <w:t>PO BOX 357, Shortland Street, Auckland, 1140</w:t>
    </w:r>
  </w:p>
  <w:p w14:paraId="46C9B12B" w14:textId="77777777" w:rsidR="00DF3159" w:rsidRPr="00C2775A" w:rsidRDefault="00471278" w:rsidP="00861AFE">
    <w:pPr>
      <w:pStyle w:val="Footer"/>
      <w:jc w:val="center"/>
      <w:rPr>
        <w:rStyle w:val="Hyperlink"/>
        <w:rFonts w:ascii="Arial" w:hAnsi="Arial" w:cs="Arial"/>
        <w:color w:val="666666"/>
        <w:sz w:val="16"/>
        <w:u w:val="none"/>
      </w:rPr>
    </w:pPr>
    <w:r w:rsidRPr="00471278">
      <w:rPr>
        <w:rStyle w:val="Hyperlink"/>
        <w:rFonts w:ascii="Arial" w:hAnsi="Arial" w:cs="Arial"/>
        <w:color w:val="666666"/>
        <w:sz w:val="16"/>
        <w:u w:val="none"/>
      </w:rPr>
      <w:t>https://infinitas.co.nz</w:t>
    </w:r>
    <w:r w:rsidR="00DE5D4A" w:rsidRPr="00C2775A">
      <w:rPr>
        <w:rStyle w:val="Hyperlink"/>
        <w:rFonts w:ascii="Arial" w:hAnsi="Arial" w:cs="Arial"/>
        <w:color w:val="666666"/>
        <w:sz w:val="16"/>
        <w:u w:val="none"/>
      </w:rPr>
      <w:t xml:space="preserve"> Tel: </w:t>
    </w:r>
    <w:r w:rsidR="0042670A" w:rsidRPr="0042670A">
      <w:rPr>
        <w:rStyle w:val="Hyperlink"/>
        <w:rFonts w:ascii="Arial" w:hAnsi="Arial" w:cs="Arial"/>
        <w:color w:val="666666"/>
        <w:sz w:val="16"/>
        <w:u w:val="none"/>
      </w:rPr>
      <w:t>+64 9 218 6127</w:t>
    </w:r>
  </w:p>
  <w:p w14:paraId="429EA7E5" w14:textId="77777777" w:rsidR="0096388C" w:rsidRPr="00C2775A" w:rsidRDefault="0096388C" w:rsidP="00861AFE">
    <w:pPr>
      <w:pStyle w:val="Footer"/>
      <w:jc w:val="center"/>
      <w:rPr>
        <w:rStyle w:val="Hyperlink"/>
        <w:rFonts w:ascii="Arial" w:hAnsi="Arial" w:cs="Arial"/>
        <w:color w:val="666666"/>
        <w:sz w:val="16"/>
        <w:u w:val="none"/>
      </w:rPr>
    </w:pPr>
  </w:p>
  <w:p w14:paraId="5B9BDDE6" w14:textId="77777777" w:rsidR="00990811" w:rsidRPr="00C2775A" w:rsidRDefault="00DF3159" w:rsidP="00990811">
    <w:pPr>
      <w:pStyle w:val="Footer"/>
      <w:jc w:val="center"/>
      <w:rPr>
        <w:rFonts w:ascii="Arial" w:hAnsi="Arial" w:cs="Arial"/>
        <w:color w:val="666666"/>
        <w:sz w:val="16"/>
      </w:rPr>
    </w:pPr>
    <w:r w:rsidRPr="00C2775A">
      <w:rPr>
        <w:rFonts w:ascii="Arial" w:hAnsi="Arial" w:cs="Arial"/>
        <w:color w:val="666666"/>
        <w:sz w:val="16"/>
      </w:rPr>
      <w:t xml:space="preserve">This candidate is being represented by </w:t>
    </w:r>
    <w:proofErr w:type="spellStart"/>
    <w:r w:rsidRPr="00C2775A">
      <w:rPr>
        <w:rFonts w:ascii="Arial" w:hAnsi="Arial" w:cs="Arial"/>
        <w:color w:val="666666"/>
        <w:sz w:val="16"/>
      </w:rPr>
      <w:t>Infinitas</w:t>
    </w:r>
    <w:proofErr w:type="spellEnd"/>
    <w:r w:rsidRPr="00C2775A">
      <w:rPr>
        <w:rFonts w:ascii="Arial" w:hAnsi="Arial" w:cs="Arial"/>
        <w:color w:val="666666"/>
        <w:sz w:val="16"/>
      </w:rPr>
      <w:t xml:space="preserve"> Talent Limited</w:t>
    </w:r>
    <w:r w:rsidR="00990811" w:rsidRPr="00C2775A">
      <w:rPr>
        <w:rFonts w:ascii="Arial" w:hAnsi="Arial" w:cs="Arial"/>
        <w:color w:val="666666"/>
        <w:sz w:val="16"/>
      </w:rPr>
      <w:t>.</w:t>
    </w:r>
  </w:p>
  <w:p w14:paraId="059C9501" w14:textId="77777777" w:rsidR="00DF3159" w:rsidRPr="00C2775A" w:rsidRDefault="00990811" w:rsidP="00990811">
    <w:pPr>
      <w:pStyle w:val="Footer"/>
      <w:jc w:val="center"/>
      <w:rPr>
        <w:rFonts w:ascii="Arial" w:hAnsi="Arial" w:cs="Arial"/>
        <w:color w:val="666666"/>
        <w:sz w:val="16"/>
      </w:rPr>
    </w:pPr>
    <w:r w:rsidRPr="00C2775A">
      <w:rPr>
        <w:rFonts w:ascii="Arial" w:hAnsi="Arial" w:cs="Arial"/>
        <w:color w:val="666666"/>
        <w:sz w:val="16"/>
      </w:rPr>
      <w:t>O</w:t>
    </w:r>
    <w:r w:rsidR="00DF3159" w:rsidRPr="00C2775A">
      <w:rPr>
        <w:rFonts w:ascii="Arial" w:hAnsi="Arial" w:cs="Arial"/>
        <w:color w:val="666666"/>
        <w:sz w:val="16"/>
      </w:rPr>
      <w:t>ur standard terms of business will apply</w:t>
    </w:r>
    <w:r w:rsidR="0096388C" w:rsidRPr="00C2775A">
      <w:rPr>
        <w:rFonts w:ascii="Arial" w:hAnsi="Arial" w:cs="Arial"/>
        <w:color w:val="666666"/>
        <w:sz w:val="16"/>
      </w:rPr>
      <w:t xml:space="preserve">. </w:t>
    </w:r>
    <w:r w:rsidR="00770A6F" w:rsidRPr="00C2775A">
      <w:rPr>
        <w:rFonts w:ascii="Arial" w:hAnsi="Arial" w:cs="Arial"/>
        <w:color w:val="666666"/>
        <w:sz w:val="16"/>
      </w:rPr>
      <w:t>This document is private and confidential.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6B97" w14:textId="77777777" w:rsidR="005B7856" w:rsidRDefault="005B78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18FE3" w14:textId="77777777" w:rsidR="001D1E5A" w:rsidRDefault="001D1E5A" w:rsidP="00861AFE">
      <w:pPr>
        <w:spacing w:line="240" w:lineRule="auto"/>
      </w:pPr>
      <w:r>
        <w:separator/>
      </w:r>
    </w:p>
  </w:footnote>
  <w:footnote w:type="continuationSeparator" w:id="0">
    <w:p w14:paraId="17226BBD" w14:textId="77777777" w:rsidR="001D1E5A" w:rsidRDefault="001D1E5A" w:rsidP="00861AFE">
      <w:pPr>
        <w:spacing w:line="240" w:lineRule="auto"/>
      </w:pPr>
      <w:r>
        <w:continuationSeparator/>
      </w:r>
    </w:p>
  </w:footnote>
  <w:footnote w:type="continuationNotice" w:id="1">
    <w:p w14:paraId="77F0AC3D" w14:textId="77777777" w:rsidR="001D1E5A" w:rsidRDefault="001D1E5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E952" w14:textId="77777777" w:rsidR="005B7856" w:rsidRDefault="005B78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52357B" w14:paraId="74CB183E" w14:textId="77777777" w:rsidTr="4752357B">
      <w:tc>
        <w:tcPr>
          <w:tcW w:w="3005" w:type="dxa"/>
        </w:tcPr>
        <w:p w14:paraId="1546B502" w14:textId="77777777" w:rsidR="4752357B" w:rsidRDefault="4752357B" w:rsidP="4752357B">
          <w:pPr>
            <w:pStyle w:val="Header"/>
            <w:ind w:left="-115"/>
          </w:pPr>
        </w:p>
      </w:tc>
      <w:tc>
        <w:tcPr>
          <w:tcW w:w="3005" w:type="dxa"/>
        </w:tcPr>
        <w:p w14:paraId="549ABC08" w14:textId="77777777" w:rsidR="4752357B" w:rsidRDefault="4752357B" w:rsidP="4752357B">
          <w:pPr>
            <w:pStyle w:val="Header"/>
            <w:jc w:val="center"/>
          </w:pPr>
        </w:p>
      </w:tc>
      <w:tc>
        <w:tcPr>
          <w:tcW w:w="3005" w:type="dxa"/>
        </w:tcPr>
        <w:p w14:paraId="4F2C627C" w14:textId="77777777" w:rsidR="4752357B" w:rsidRDefault="4752357B" w:rsidP="4752357B">
          <w:pPr>
            <w:pStyle w:val="Header"/>
            <w:ind w:right="-115"/>
            <w:jc w:val="right"/>
          </w:pPr>
        </w:p>
      </w:tc>
    </w:tr>
  </w:tbl>
  <w:p w14:paraId="2E6E03A0" w14:textId="77777777" w:rsidR="4752357B" w:rsidRDefault="4752357B" w:rsidP="475235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8F0D" w14:textId="77777777" w:rsidR="005B7856" w:rsidRDefault="005B78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5B"/>
    <w:rsid w:val="00022E83"/>
    <w:rsid w:val="00026853"/>
    <w:rsid w:val="0006307E"/>
    <w:rsid w:val="0008036E"/>
    <w:rsid w:val="000B42F8"/>
    <w:rsid w:val="000C230A"/>
    <w:rsid w:val="00194488"/>
    <w:rsid w:val="001A2FAB"/>
    <w:rsid w:val="001D1E5A"/>
    <w:rsid w:val="002C7EC4"/>
    <w:rsid w:val="002E69E9"/>
    <w:rsid w:val="00396D0C"/>
    <w:rsid w:val="003B1994"/>
    <w:rsid w:val="003D0CF9"/>
    <w:rsid w:val="0042670A"/>
    <w:rsid w:val="00434833"/>
    <w:rsid w:val="00471278"/>
    <w:rsid w:val="00475887"/>
    <w:rsid w:val="004D0F46"/>
    <w:rsid w:val="0050749C"/>
    <w:rsid w:val="005727D3"/>
    <w:rsid w:val="005B7856"/>
    <w:rsid w:val="005C26CE"/>
    <w:rsid w:val="006359FB"/>
    <w:rsid w:val="006B3090"/>
    <w:rsid w:val="00770A6F"/>
    <w:rsid w:val="00785F59"/>
    <w:rsid w:val="007C0AD5"/>
    <w:rsid w:val="007E6CD8"/>
    <w:rsid w:val="00803700"/>
    <w:rsid w:val="0083342F"/>
    <w:rsid w:val="00840009"/>
    <w:rsid w:val="00851D14"/>
    <w:rsid w:val="00861AFE"/>
    <w:rsid w:val="00886661"/>
    <w:rsid w:val="0090265B"/>
    <w:rsid w:val="00905588"/>
    <w:rsid w:val="00932758"/>
    <w:rsid w:val="0096388C"/>
    <w:rsid w:val="00990811"/>
    <w:rsid w:val="009E1224"/>
    <w:rsid w:val="00A55366"/>
    <w:rsid w:val="00A846B7"/>
    <w:rsid w:val="00AA24CC"/>
    <w:rsid w:val="00BC0467"/>
    <w:rsid w:val="00C2775A"/>
    <w:rsid w:val="00C91DF3"/>
    <w:rsid w:val="00CA3B40"/>
    <w:rsid w:val="00D05E41"/>
    <w:rsid w:val="00DE5D4A"/>
    <w:rsid w:val="00DF3159"/>
    <w:rsid w:val="00E01CAB"/>
    <w:rsid w:val="00E0459E"/>
    <w:rsid w:val="00E25700"/>
    <w:rsid w:val="00E46505"/>
    <w:rsid w:val="00EC071D"/>
    <w:rsid w:val="00ED7FA2"/>
    <w:rsid w:val="00F52404"/>
    <w:rsid w:val="00F6278F"/>
    <w:rsid w:val="00F76448"/>
    <w:rsid w:val="00FC49CC"/>
    <w:rsid w:val="02395CAD"/>
    <w:rsid w:val="03A23958"/>
    <w:rsid w:val="0714E0ED"/>
    <w:rsid w:val="0AA17ED3"/>
    <w:rsid w:val="11081537"/>
    <w:rsid w:val="205976FE"/>
    <w:rsid w:val="4752357B"/>
    <w:rsid w:val="495FDD51"/>
    <w:rsid w:val="4A899F19"/>
    <w:rsid w:val="5135A4AC"/>
    <w:rsid w:val="57C2E8F0"/>
    <w:rsid w:val="58291CEA"/>
    <w:rsid w:val="5C77016B"/>
    <w:rsid w:val="5F518A27"/>
    <w:rsid w:val="6132E5F1"/>
    <w:rsid w:val="64D97FCA"/>
    <w:rsid w:val="6A523E2B"/>
    <w:rsid w:val="6D2E592A"/>
    <w:rsid w:val="745BBA4D"/>
    <w:rsid w:val="7D87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4DA2C1"/>
  <w15:chartTrackingRefBased/>
  <w15:docId w15:val="{A7578E68-773E-4F7E-8162-6E76BC5A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8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1A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FE"/>
  </w:style>
  <w:style w:type="paragraph" w:styleId="Footer">
    <w:name w:val="footer"/>
    <w:basedOn w:val="Normal"/>
    <w:link w:val="FooterChar"/>
    <w:uiPriority w:val="99"/>
    <w:unhideWhenUsed/>
    <w:rsid w:val="00861A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FE"/>
  </w:style>
  <w:style w:type="character" w:styleId="Hyperlink">
    <w:name w:val="Hyperlink"/>
    <w:basedOn w:val="DefaultParagraphFont"/>
    <w:uiPriority w:val="99"/>
    <w:unhideWhenUsed/>
    <w:rsid w:val="00861A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A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91D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ate%20McClenaghan\OneDrive%20-%20Infinitas%20Talent\Day%20to%20Day\Templates\Document%20Templates\Shortlist%20and%20Profile%20Templates\Profile-CV%20Cover%20Template\CV%20Cov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CV Cover Template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 McClenaghan</dc:creator>
  <cp:keywords/>
  <dc:description/>
  <cp:lastModifiedBy>Tate McClenaghan</cp:lastModifiedBy>
  <cp:revision>2</cp:revision>
  <dcterms:created xsi:type="dcterms:W3CDTF">2026-03-16T07:49:00Z</dcterms:created>
  <dcterms:modified xsi:type="dcterms:W3CDTF">2026-03-16T07:50:00Z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292f285d-27c0-4826-818b-cedc8f78add3</vt:lpwstr>
  </property>
</Properties>
</file>